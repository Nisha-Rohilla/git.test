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17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87C7D1D" w14:textId="77777777" w:rsidTr="00F45EA2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8444BB8" w14:textId="70AEE9CE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F19B772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89F75F2" w14:textId="37E882E0" w:rsidR="003D1B71" w:rsidRPr="00310F17" w:rsidRDefault="00590851" w:rsidP="00310F17">
            <w:pPr>
              <w:pStyle w:val="Title"/>
            </w:pPr>
            <w:r>
              <w:t>Komal Rohilla</w:t>
            </w:r>
          </w:p>
        </w:tc>
      </w:tr>
      <w:tr w:rsidR="003D1B71" w14:paraId="4A46F724" w14:textId="77777777" w:rsidTr="00F45EA2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AD87DDB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E60F68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CD873EFCA02848B890201AE628B7A4A8"/>
              </w:placeholder>
              <w:temporary/>
              <w:showingPlcHdr/>
              <w15:appearance w15:val="hidden"/>
            </w:sdtPr>
            <w:sdtEndPr/>
            <w:sdtContent>
              <w:p w14:paraId="78DD7253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590851">
                  <w:rPr>
                    <w:sz w:val="28"/>
                    <w:szCs w:val="22"/>
                  </w:rPr>
                  <w:t>Experience</w:t>
                </w:r>
              </w:p>
            </w:sdtContent>
          </w:sdt>
          <w:p w14:paraId="56057E31" w14:textId="7E3BCF4C" w:rsidR="003D1B71" w:rsidRDefault="00815037" w:rsidP="00590851">
            <w:pPr>
              <w:pStyle w:val="ListBullet"/>
            </w:pPr>
            <w:r>
              <w:t>5 years Tution experience of class 6-11.</w:t>
            </w:r>
          </w:p>
          <w:p w14:paraId="578C80C8" w14:textId="44356155" w:rsidR="00815037" w:rsidRDefault="00815037" w:rsidP="00815037">
            <w:pPr>
              <w:pStyle w:val="Dates"/>
              <w:rPr>
                <w:rFonts w:ascii="Calibri" w:hAnsi="Calibri" w:cs="Calibri"/>
              </w:rPr>
            </w:pPr>
          </w:p>
          <w:p w14:paraId="4EE3CA34" w14:textId="3CF94943" w:rsidR="00815037" w:rsidRDefault="00815037" w:rsidP="00590851">
            <w:pPr>
              <w:pStyle w:val="ListBullet"/>
            </w:pPr>
            <w:r>
              <w:t>1.5 years school experience at DR. Mohanlal Piramal girls school, Bagar, Jhunjhunu , Rajasthan</w:t>
            </w:r>
          </w:p>
          <w:p w14:paraId="535E183A" w14:textId="5BD45471" w:rsidR="00815037" w:rsidRDefault="00815037" w:rsidP="00815037">
            <w:pPr>
              <w:pStyle w:val="Dates"/>
              <w:rPr>
                <w:rFonts w:ascii="Calibri" w:hAnsi="Calibri" w:cs="Calibri"/>
              </w:rPr>
            </w:pPr>
          </w:p>
          <w:p w14:paraId="7BB8580D" w14:textId="6A16E53A" w:rsidR="00815037" w:rsidRDefault="00815037" w:rsidP="00815037">
            <w:pPr>
              <w:pStyle w:val="Dates"/>
              <w:rPr>
                <w:rFonts w:ascii="Calibri" w:hAnsi="Calibri" w:cs="Calibri"/>
              </w:rPr>
            </w:pPr>
          </w:p>
          <w:p w14:paraId="0B64E1AD" w14:textId="77777777" w:rsidR="00815037" w:rsidRPr="00740017" w:rsidRDefault="00815037" w:rsidP="00815037">
            <w:pPr>
              <w:pStyle w:val="Dates"/>
              <w:rPr>
                <w:rFonts w:ascii="Calibri" w:hAnsi="Calibri" w:cs="Calibri"/>
              </w:rPr>
            </w:pPr>
          </w:p>
          <w:p w14:paraId="0ED17551" w14:textId="7441548F" w:rsidR="003D1B71" w:rsidRPr="00E572D6" w:rsidRDefault="0059085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QUALIFICATION</w:t>
            </w:r>
          </w:p>
          <w:p w14:paraId="0D2141C9" w14:textId="3A89871D" w:rsidR="002A1EAB" w:rsidRPr="00CB3C0B" w:rsidRDefault="002A1EAB" w:rsidP="00CB3C0B">
            <w:pPr>
              <w:pStyle w:val="ListBullet"/>
              <w:rPr>
                <w:rFonts w:eastAsia="Verdana"/>
              </w:rPr>
            </w:pPr>
            <w:r>
              <w:rPr>
                <w:rFonts w:eastAsia="Verdana"/>
              </w:rPr>
              <w:t xml:space="preserve">M.sc </w:t>
            </w:r>
            <w:r w:rsidR="00A145A6">
              <w:rPr>
                <w:rFonts w:eastAsia="Verdana"/>
              </w:rPr>
              <w:t xml:space="preserve">(form physics) </w:t>
            </w:r>
            <w:r>
              <w:rPr>
                <w:rFonts w:eastAsia="Verdana"/>
              </w:rPr>
              <w:t xml:space="preserve">from </w:t>
            </w:r>
            <w:r>
              <w:t xml:space="preserve">DR. Mohanlal Piramal girls PG college </w:t>
            </w:r>
            <w:r w:rsidR="0048075C">
              <w:t>[</w:t>
            </w:r>
            <w:r w:rsidR="00CB3C0B">
              <w:t>70%</w:t>
            </w:r>
            <w:r w:rsidR="0048075C">
              <w:t xml:space="preserve"> </w:t>
            </w:r>
            <w:r>
              <w:t>]</w:t>
            </w:r>
          </w:p>
          <w:p w14:paraId="76F719B6" w14:textId="46A2F63D" w:rsidR="00590851" w:rsidRDefault="00590851" w:rsidP="00590851">
            <w:pPr>
              <w:pStyle w:val="ListBullet"/>
              <w:rPr>
                <w:rFonts w:eastAsia="Verdana"/>
              </w:rPr>
            </w:pPr>
            <w:r>
              <w:t>B</w:t>
            </w:r>
            <w:r w:rsidR="002A1EAB">
              <w:t>.SC</w:t>
            </w:r>
            <w:r>
              <w:t xml:space="preserve"> From   </w:t>
            </w:r>
            <w:r w:rsidR="002A1EAB">
              <w:t xml:space="preserve">DR. Mohanlal Piramal girls college </w:t>
            </w:r>
            <w:r>
              <w:t>[</w:t>
            </w:r>
            <w:r w:rsidR="00CB3C0B">
              <w:t>65</w:t>
            </w:r>
            <w:r>
              <w:t>%]</w:t>
            </w:r>
          </w:p>
          <w:p w14:paraId="00A24405" w14:textId="4777D097" w:rsidR="00590851" w:rsidRDefault="00590851" w:rsidP="00590851">
            <w:pPr>
              <w:pStyle w:val="ListBullet"/>
              <w:rPr>
                <w:rFonts w:eastAsia="Verdana"/>
              </w:rPr>
            </w:pPr>
            <w:r>
              <w:rPr>
                <w:rFonts w:eastAsia="Verdana"/>
              </w:rPr>
              <w:t>12</w:t>
            </w:r>
            <w:r w:rsidR="002A1EAB" w:rsidRPr="002A1EAB">
              <w:rPr>
                <w:rFonts w:eastAsia="Verdana"/>
                <w:vertAlign w:val="superscript"/>
              </w:rPr>
              <w:t>th</w:t>
            </w:r>
            <w:r w:rsidR="002A1EAB">
              <w:rPr>
                <w:rFonts w:eastAsia="Verdana"/>
              </w:rPr>
              <w:t xml:space="preserve"> </w:t>
            </w:r>
            <w:r>
              <w:rPr>
                <w:rFonts w:eastAsia="Verdana"/>
              </w:rPr>
              <w:t xml:space="preserve"> From </w:t>
            </w:r>
            <w:r>
              <w:t>BL Maheshwari Sr. Sec. School , 2016, [7</w:t>
            </w:r>
            <w:r w:rsidR="00CB3C0B">
              <w:t>3</w:t>
            </w:r>
            <w:r>
              <w:t>%]</w:t>
            </w:r>
          </w:p>
          <w:p w14:paraId="6C1832AE" w14:textId="14E9B0D5" w:rsidR="00590851" w:rsidRPr="00A145A6" w:rsidRDefault="00590851" w:rsidP="00590851">
            <w:pPr>
              <w:pStyle w:val="ListBullet"/>
              <w:rPr>
                <w:rFonts w:eastAsia="Verdana"/>
              </w:rPr>
            </w:pPr>
            <w:r>
              <w:rPr>
                <w:rFonts w:eastAsia="Verdana"/>
              </w:rPr>
              <w:t>10</w:t>
            </w:r>
            <w:r w:rsidR="002A1EAB" w:rsidRPr="002A1EAB">
              <w:rPr>
                <w:rFonts w:eastAsia="Verdana"/>
                <w:vertAlign w:val="superscript"/>
              </w:rPr>
              <w:t>th</w:t>
            </w:r>
            <w:r w:rsidR="002A1EAB">
              <w:rPr>
                <w:rFonts w:eastAsia="Verdana"/>
              </w:rPr>
              <w:t xml:space="preserve"> </w:t>
            </w:r>
            <w:r>
              <w:rPr>
                <w:rFonts w:eastAsia="Verdana"/>
              </w:rPr>
              <w:t xml:space="preserve"> From </w:t>
            </w:r>
            <w:r w:rsidR="002A1EAB">
              <w:t>DR. Mohanlal Piramal girls school [82.50%]</w:t>
            </w:r>
          </w:p>
          <w:p w14:paraId="6431A52E" w14:textId="0CD561B3" w:rsidR="00A145A6" w:rsidRDefault="00A145A6" w:rsidP="00590851">
            <w:pPr>
              <w:pStyle w:val="ListBullet"/>
              <w:rPr>
                <w:rFonts w:eastAsia="Verdana"/>
              </w:rPr>
            </w:pPr>
            <w:r>
              <w:rPr>
                <w:rFonts w:eastAsia="Verdana"/>
              </w:rPr>
              <w:t xml:space="preserve">Currently Persuing  B.ED  </w:t>
            </w:r>
          </w:p>
          <w:p w14:paraId="148E6458" w14:textId="04953928" w:rsidR="003D1B71" w:rsidRPr="00740017" w:rsidRDefault="003D1B71" w:rsidP="00590851">
            <w:pPr>
              <w:pStyle w:val="ListBullet"/>
              <w:numPr>
                <w:ilvl w:val="0"/>
                <w:numId w:val="0"/>
              </w:numPr>
              <w:ind w:left="360"/>
            </w:pPr>
          </w:p>
          <w:sdt>
            <w:sdtPr>
              <w:rPr>
                <w:rFonts w:ascii="Calibri" w:hAnsi="Calibri" w:cs="Calibri"/>
                <w:color w:val="0072C7"/>
              </w:rPr>
              <w:id w:val="-1730222568"/>
              <w:placeholder>
                <w:docPart w:val="B3545B84B4FA4FCB8A486BAD69EA9F37"/>
              </w:placeholder>
              <w:temporary/>
              <w:showingPlcHdr/>
              <w15:appearance w15:val="hidden"/>
            </w:sdtPr>
            <w:sdtEndPr/>
            <w:sdtContent>
              <w:p w14:paraId="2A7EC619" w14:textId="4FC385BD" w:rsidR="003D1B7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Communication</w:t>
                </w:r>
              </w:p>
            </w:sdtContent>
          </w:sdt>
          <w:p w14:paraId="1AEE9268" w14:textId="2CE6B966" w:rsidR="00DC183E" w:rsidRDefault="00DC183E" w:rsidP="00DC183E">
            <w:pPr>
              <w:pStyle w:val="ListBullet"/>
            </w:pPr>
            <w:r>
              <w:t>Good communication in Hindi language</w:t>
            </w:r>
          </w:p>
          <w:p w14:paraId="10D26C00" w14:textId="7E83044A" w:rsidR="00A145A6" w:rsidRPr="00DC183E" w:rsidRDefault="00DC183E" w:rsidP="00AC6C7E">
            <w:pPr>
              <w:pStyle w:val="ListBullet"/>
            </w:pPr>
            <w:r>
              <w:t xml:space="preserve">Average communication in English </w:t>
            </w:r>
          </w:p>
          <w:p w14:paraId="1293AA8B" w14:textId="51DBAD3B" w:rsidR="003D1B71" w:rsidRPr="00E572D6" w:rsidRDefault="00DC183E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Hobbies</w:t>
            </w:r>
          </w:p>
          <w:p w14:paraId="1186266B" w14:textId="61D0E79A" w:rsidR="0048075C" w:rsidRDefault="0048075C" w:rsidP="0048075C">
            <w:pPr>
              <w:pStyle w:val="ListBullet"/>
            </w:pPr>
            <w:r>
              <w:t>Reading Books</w:t>
            </w:r>
          </w:p>
          <w:p w14:paraId="2F57CD47" w14:textId="77777777" w:rsidR="0048075C" w:rsidRDefault="0048075C" w:rsidP="0048075C">
            <w:pPr>
              <w:pStyle w:val="ListBullet"/>
            </w:pPr>
            <w:r>
              <w:t>Dancing</w:t>
            </w:r>
          </w:p>
          <w:p w14:paraId="73B5C173" w14:textId="1BAC9D3A" w:rsidR="0048075C" w:rsidRDefault="00CB3C0B" w:rsidP="0048075C">
            <w:pPr>
              <w:pStyle w:val="ListBullet"/>
            </w:pPr>
            <w:r>
              <w:t xml:space="preserve">Cooking </w:t>
            </w:r>
          </w:p>
          <w:p w14:paraId="0E802258" w14:textId="77777777" w:rsidR="00F45EA2" w:rsidRDefault="00F45EA2" w:rsidP="00F45EA2">
            <w:pPr>
              <w:rPr>
                <w:rFonts w:ascii="Calibri" w:hAnsi="Calibri" w:cs="Calibri"/>
              </w:rPr>
            </w:pPr>
          </w:p>
          <w:p w14:paraId="37BF01A6" w14:textId="4FE72D33" w:rsidR="003D1B71" w:rsidRDefault="00DC183E" w:rsidP="00F45EA2">
            <w:pPr>
              <w:rPr>
                <w:rFonts w:ascii="Calibri" w:hAnsi="Calibri" w:cs="Calibri"/>
                <w:b/>
                <w:bCs/>
                <w:color w:val="0072C7"/>
                <w:u w:val="single"/>
              </w:rPr>
            </w:pPr>
            <w:r w:rsidRPr="00F45EA2">
              <w:rPr>
                <w:rFonts w:ascii="Calibri" w:hAnsi="Calibri" w:cs="Calibri"/>
                <w:b/>
                <w:bCs/>
                <w:color w:val="0072C7"/>
                <w:u w:val="single"/>
              </w:rPr>
              <w:t>Objective</w:t>
            </w:r>
          </w:p>
          <w:p w14:paraId="72BDDCD5" w14:textId="50F82C61" w:rsidR="00F45EA2" w:rsidRPr="00F45EA2" w:rsidRDefault="0048075C" w:rsidP="00F45EA2">
            <w:r w:rsidRPr="0048075C">
              <w:t>Seeking employment with progressive organisation offering challenging job,</w:t>
            </w:r>
            <w:r>
              <w:t xml:space="preserve"> </w:t>
            </w:r>
            <w:r w:rsidRPr="0048075C">
              <w:t xml:space="preserve">opportunity for career development </w:t>
            </w:r>
            <w:r>
              <w:t xml:space="preserve"> </w:t>
            </w:r>
            <w:r w:rsidRPr="0048075C">
              <w:t>and increasing responsibilities based on</w:t>
            </w:r>
            <w:r>
              <w:t xml:space="preserve"> demonstrated performance</w:t>
            </w:r>
          </w:p>
          <w:p w14:paraId="1567CD98" w14:textId="6C41EA1B" w:rsidR="00F45EA2" w:rsidRPr="00F45EA2" w:rsidRDefault="00F45EA2" w:rsidP="00F45EA2"/>
        </w:tc>
      </w:tr>
      <w:tr w:rsidR="003D1B71" w14:paraId="135E4E7E" w14:textId="77777777" w:rsidTr="00F45EA2">
        <w:trPr>
          <w:trHeight w:val="1164"/>
        </w:trPr>
        <w:tc>
          <w:tcPr>
            <w:tcW w:w="720" w:type="dxa"/>
          </w:tcPr>
          <w:p w14:paraId="1F83FF64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5E9549B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035F776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07493FF" w14:textId="77777777" w:rsidR="003D1B71" w:rsidRPr="00590471" w:rsidRDefault="003D1B71" w:rsidP="00222466"/>
        </w:tc>
      </w:tr>
      <w:tr w:rsidR="003D1B71" w14:paraId="65614193" w14:textId="77777777" w:rsidTr="00F45EA2">
        <w:trPr>
          <w:trHeight w:val="543"/>
        </w:trPr>
        <w:tc>
          <w:tcPr>
            <w:tcW w:w="720" w:type="dxa"/>
          </w:tcPr>
          <w:p w14:paraId="23F5FBB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EC736F9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263802" wp14:editId="113F96E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B7DC2E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A4745BC" w14:textId="20890804" w:rsidR="003D1B71" w:rsidRDefault="00A145A6" w:rsidP="00380FD1">
            <w:pPr>
              <w:pStyle w:val="Information"/>
            </w:pPr>
            <w:r>
              <w:t>PKT-5, SECTOR 21, ROHINI, 110086</w:t>
            </w:r>
          </w:p>
          <w:p w14:paraId="44053707" w14:textId="7C000EB8" w:rsidR="00A145A6" w:rsidRDefault="00A145A6" w:rsidP="00380FD1">
            <w:pPr>
              <w:pStyle w:val="Information"/>
            </w:pPr>
            <w:r>
              <w:t>DELHI</w:t>
            </w:r>
          </w:p>
          <w:p w14:paraId="72EB710B" w14:textId="77777777" w:rsidR="00A145A6" w:rsidRDefault="00A145A6" w:rsidP="00380FD1">
            <w:pPr>
              <w:pStyle w:val="Information"/>
            </w:pPr>
          </w:p>
          <w:p w14:paraId="04523EAE" w14:textId="6E8AB4CE" w:rsidR="00A145A6" w:rsidRPr="00380FD1" w:rsidRDefault="00A145A6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623B4A4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79C61D1" w14:textId="77777777" w:rsidR="003D1B71" w:rsidRDefault="003D1B71" w:rsidP="005801E5">
            <w:pPr>
              <w:pStyle w:val="Heading1"/>
            </w:pPr>
          </w:p>
        </w:tc>
      </w:tr>
      <w:tr w:rsidR="003D1B71" w14:paraId="51C73263" w14:textId="77777777" w:rsidTr="00F45EA2">
        <w:trPr>
          <w:trHeight w:val="183"/>
        </w:trPr>
        <w:tc>
          <w:tcPr>
            <w:tcW w:w="720" w:type="dxa"/>
          </w:tcPr>
          <w:p w14:paraId="5F1D9C83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E0A2DF3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7918D6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5E9B4BA" w14:textId="77777777" w:rsidR="003D1B71" w:rsidRDefault="003D1B71" w:rsidP="005801E5">
            <w:pPr>
              <w:pStyle w:val="Heading1"/>
            </w:pPr>
          </w:p>
        </w:tc>
      </w:tr>
      <w:tr w:rsidR="003D1B71" w14:paraId="026962E7" w14:textId="77777777" w:rsidTr="00F45EA2">
        <w:trPr>
          <w:trHeight w:val="624"/>
        </w:trPr>
        <w:tc>
          <w:tcPr>
            <w:tcW w:w="720" w:type="dxa"/>
          </w:tcPr>
          <w:p w14:paraId="61E4F29A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73BFAB4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8D8851" wp14:editId="03B36831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9B6850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30D8F6D" w14:textId="39287F2F" w:rsidR="003D1B71" w:rsidRPr="00380FD1" w:rsidRDefault="00A145A6" w:rsidP="00380FD1">
            <w:pPr>
              <w:pStyle w:val="Information"/>
            </w:pPr>
            <w:r>
              <w:t>9116541581</w:t>
            </w:r>
          </w:p>
        </w:tc>
        <w:tc>
          <w:tcPr>
            <w:tcW w:w="423" w:type="dxa"/>
            <w:vMerge/>
          </w:tcPr>
          <w:p w14:paraId="7A441FB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2827904" w14:textId="77777777" w:rsidR="003D1B71" w:rsidRDefault="003D1B71" w:rsidP="005801E5">
            <w:pPr>
              <w:pStyle w:val="Heading1"/>
            </w:pPr>
          </w:p>
        </w:tc>
      </w:tr>
      <w:tr w:rsidR="003D1B71" w14:paraId="5130C19B" w14:textId="77777777" w:rsidTr="00F45EA2">
        <w:trPr>
          <w:trHeight w:val="183"/>
        </w:trPr>
        <w:tc>
          <w:tcPr>
            <w:tcW w:w="720" w:type="dxa"/>
          </w:tcPr>
          <w:p w14:paraId="2003E03B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FBE06A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811657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E6E86A8" w14:textId="77777777" w:rsidR="003D1B71" w:rsidRDefault="003D1B71" w:rsidP="005801E5">
            <w:pPr>
              <w:pStyle w:val="Heading1"/>
            </w:pPr>
          </w:p>
        </w:tc>
      </w:tr>
      <w:tr w:rsidR="003D1B71" w14:paraId="142C7C49" w14:textId="77777777" w:rsidTr="00F45EA2">
        <w:trPr>
          <w:trHeight w:val="633"/>
        </w:trPr>
        <w:tc>
          <w:tcPr>
            <w:tcW w:w="720" w:type="dxa"/>
          </w:tcPr>
          <w:p w14:paraId="56804AB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2BE8461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B0CE56" wp14:editId="5DE8650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58B255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1E93E6D" w14:textId="1D302D62" w:rsidR="003D1B71" w:rsidRPr="00380FD1" w:rsidRDefault="00A145A6" w:rsidP="00380FD1">
            <w:pPr>
              <w:pStyle w:val="Information"/>
            </w:pPr>
            <w:r>
              <w:t>Komalrohilla114@gmail.com</w:t>
            </w:r>
          </w:p>
        </w:tc>
        <w:tc>
          <w:tcPr>
            <w:tcW w:w="423" w:type="dxa"/>
            <w:vMerge/>
          </w:tcPr>
          <w:p w14:paraId="5C0CB67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EC1998C" w14:textId="77777777" w:rsidR="003D1B71" w:rsidRDefault="003D1B71" w:rsidP="005801E5">
            <w:pPr>
              <w:pStyle w:val="Heading1"/>
            </w:pPr>
          </w:p>
        </w:tc>
      </w:tr>
      <w:tr w:rsidR="003D1B71" w14:paraId="1C74EBE3" w14:textId="77777777" w:rsidTr="00F45EA2">
        <w:trPr>
          <w:trHeight w:val="174"/>
        </w:trPr>
        <w:tc>
          <w:tcPr>
            <w:tcW w:w="720" w:type="dxa"/>
          </w:tcPr>
          <w:p w14:paraId="09A8A9B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683262C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105C404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E1A928C" w14:textId="77777777" w:rsidR="003D1B71" w:rsidRDefault="003D1B71" w:rsidP="005801E5">
            <w:pPr>
              <w:pStyle w:val="Heading1"/>
            </w:pPr>
          </w:p>
        </w:tc>
      </w:tr>
      <w:tr w:rsidR="003D1B71" w14:paraId="5D7152E9" w14:textId="77777777" w:rsidTr="00F45EA2">
        <w:trPr>
          <w:trHeight w:val="633"/>
        </w:trPr>
        <w:tc>
          <w:tcPr>
            <w:tcW w:w="720" w:type="dxa"/>
          </w:tcPr>
          <w:p w14:paraId="4C8A33F0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CF75B2C" w14:textId="525C6D45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687190C8" w14:textId="28F81170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67CC34C7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0119441" w14:textId="77777777" w:rsidR="003D1B71" w:rsidRDefault="003D1B71" w:rsidP="005801E5">
            <w:pPr>
              <w:pStyle w:val="Heading1"/>
            </w:pPr>
          </w:p>
        </w:tc>
      </w:tr>
      <w:tr w:rsidR="003D1B71" w14:paraId="7DC5040F" w14:textId="77777777" w:rsidTr="00F45EA2">
        <w:trPr>
          <w:trHeight w:val="2448"/>
        </w:trPr>
        <w:tc>
          <w:tcPr>
            <w:tcW w:w="720" w:type="dxa"/>
          </w:tcPr>
          <w:p w14:paraId="5F86918E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88AD76B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1176EDC1" w14:textId="77777777" w:rsidR="003D1B71" w:rsidRDefault="003D1B71" w:rsidP="00222466"/>
        </w:tc>
        <w:tc>
          <w:tcPr>
            <w:tcW w:w="6607" w:type="dxa"/>
            <w:vMerge/>
          </w:tcPr>
          <w:p w14:paraId="1A8BBC57" w14:textId="77777777" w:rsidR="003D1B71" w:rsidRDefault="003D1B71" w:rsidP="00222466"/>
        </w:tc>
      </w:tr>
    </w:tbl>
    <w:p w14:paraId="0A39A4F8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1D59E" w14:textId="77777777" w:rsidR="005767E8" w:rsidRDefault="005767E8" w:rsidP="00590471">
      <w:r>
        <w:separator/>
      </w:r>
    </w:p>
  </w:endnote>
  <w:endnote w:type="continuationSeparator" w:id="0">
    <w:p w14:paraId="22614717" w14:textId="77777777" w:rsidR="005767E8" w:rsidRDefault="005767E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06DDC" w14:textId="77777777" w:rsidR="005767E8" w:rsidRDefault="005767E8" w:rsidP="00590471">
      <w:r>
        <w:separator/>
      </w:r>
    </w:p>
  </w:footnote>
  <w:footnote w:type="continuationSeparator" w:id="0">
    <w:p w14:paraId="39DBEA0F" w14:textId="77777777" w:rsidR="005767E8" w:rsidRDefault="005767E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9422A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2C92C70" wp14:editId="1ABA86DA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B5958C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21564"/>
    <w:multiLevelType w:val="hybridMultilevel"/>
    <w:tmpl w:val="3F2C0D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E2317E"/>
    <w:multiLevelType w:val="multilevel"/>
    <w:tmpl w:val="F09C215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037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A1EAB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8075C"/>
    <w:rsid w:val="004E158A"/>
    <w:rsid w:val="00565C77"/>
    <w:rsid w:val="0056708E"/>
    <w:rsid w:val="005767E8"/>
    <w:rsid w:val="005801E5"/>
    <w:rsid w:val="00590471"/>
    <w:rsid w:val="00590851"/>
    <w:rsid w:val="005D01FA"/>
    <w:rsid w:val="006077BE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15037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145A6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1123"/>
    <w:rsid w:val="00C14078"/>
    <w:rsid w:val="00CB3C0B"/>
    <w:rsid w:val="00CE1E3D"/>
    <w:rsid w:val="00D053FA"/>
    <w:rsid w:val="00DC183E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45EA2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2CB11C3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sha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873EFCA02848B890201AE628B7A4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862B81-2B19-410F-9E3A-03803F32D016}"/>
      </w:docPartPr>
      <w:docPartBody>
        <w:p w:rsidR="004941C9" w:rsidRDefault="00223A30">
          <w:pPr>
            <w:pStyle w:val="CD873EFCA02848B890201AE628B7A4A8"/>
          </w:pPr>
          <w:r w:rsidRPr="00AC6C7E">
            <w:t>Experience</w:t>
          </w:r>
        </w:p>
      </w:docPartBody>
    </w:docPart>
    <w:docPart>
      <w:docPartPr>
        <w:name w:val="B3545B84B4FA4FCB8A486BAD69EA9F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34D994-3E7E-41CB-8FD6-344AFE5E617D}"/>
      </w:docPartPr>
      <w:docPartBody>
        <w:p w:rsidR="004941C9" w:rsidRDefault="00223A30">
          <w:pPr>
            <w:pStyle w:val="B3545B84B4FA4FCB8A486BAD69EA9F37"/>
          </w:pPr>
          <w:r w:rsidRPr="00AC6C7E">
            <w:t>Communication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511"/>
    <w:rsid w:val="00223A30"/>
    <w:rsid w:val="003A7511"/>
    <w:rsid w:val="004941C9"/>
    <w:rsid w:val="00F0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873EFCA02848B890201AE628B7A4A8">
    <w:name w:val="CD873EFCA02848B890201AE628B7A4A8"/>
  </w:style>
  <w:style w:type="paragraph" w:customStyle="1" w:styleId="B3545B84B4FA4FCB8A486BAD69EA9F37">
    <w:name w:val="B3545B84B4FA4FCB8A486BAD69EA9F37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2022-01-04T15:09:00Z</dcterms:created>
  <dcterms:modified xsi:type="dcterms:W3CDTF">2022-01-05T05:42:00Z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